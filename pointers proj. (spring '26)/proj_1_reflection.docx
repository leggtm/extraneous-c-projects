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3E92" w14:textId="5DDCE11D" w:rsidR="00C225D4" w:rsidRDefault="00B846A2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Chiara Adjoh-Davoh</w:t>
      </w:r>
    </w:p>
    <w:p w14:paraId="33BC4048" w14:textId="57D52097" w:rsidR="006708F4" w:rsidRDefault="00B846A2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Glenwood Elam</w:t>
      </w:r>
    </w:p>
    <w:p w14:paraId="57FACA72" w14:textId="0EC9F977" w:rsidR="006708F4" w:rsidRDefault="00B846A2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CSCI 354</w:t>
      </w:r>
    </w:p>
    <w:p w14:paraId="569AC65F" w14:textId="77777777" w:rsidR="006708F4" w:rsidRDefault="006708F4" w:rsidP="00093E7F">
      <w:pPr>
        <w:spacing w:line="360" w:lineRule="auto"/>
        <w:rPr>
          <w:rFonts w:ascii="Times New Roman" w:hAnsi="Times New Roman" w:cs="Times New Roman"/>
        </w:rPr>
      </w:pPr>
    </w:p>
    <w:p w14:paraId="0AB91271" w14:textId="201663BB" w:rsidR="006708F4" w:rsidRDefault="00B846A2" w:rsidP="00093E7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1 Reflection</w:t>
      </w:r>
    </w:p>
    <w:p w14:paraId="79052A0D" w14:textId="77777777" w:rsidR="006708F4" w:rsidRDefault="006708F4" w:rsidP="00093E7F">
      <w:pPr>
        <w:spacing w:line="360" w:lineRule="auto"/>
        <w:jc w:val="center"/>
        <w:rPr>
          <w:rFonts w:ascii="Times New Roman" w:hAnsi="Times New Roman" w:cs="Times New Roman"/>
        </w:rPr>
      </w:pPr>
    </w:p>
    <w:p w14:paraId="562B2CFB" w14:textId="3B928392" w:rsidR="006708F4" w:rsidRDefault="006708F4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093E7F">
        <w:rPr>
          <w:rFonts w:ascii="Times New Roman" w:hAnsi="Times New Roman" w:cs="Times New Roman"/>
        </w:rPr>
        <w:t xml:space="preserve">I learned quite a bit about pointers while completing this project. To begin, </w:t>
      </w:r>
      <w:r w:rsidR="00376E47">
        <w:rPr>
          <w:rFonts w:ascii="Times New Roman" w:hAnsi="Times New Roman" w:cs="Times New Roman"/>
        </w:rPr>
        <w:t>I needed quite a few refreshers on syntax and how pointers can be initialized and dereferenced. E</w:t>
      </w:r>
      <w:r w:rsidR="00093E7F">
        <w:rPr>
          <w:rFonts w:ascii="Times New Roman" w:hAnsi="Times New Roman" w:cs="Times New Roman"/>
        </w:rPr>
        <w:t>ven though I was familiar with pointers beforehand, I had never come across smart pointers before, so that was entirely new to me.</w:t>
      </w:r>
      <w:r w:rsidR="00376E47">
        <w:rPr>
          <w:rFonts w:ascii="Times New Roman" w:hAnsi="Times New Roman" w:cs="Times New Roman"/>
        </w:rPr>
        <w:t xml:space="preserve"> I had to spend quite a bit of time looking up the documentation for how to declare and use them.</w:t>
      </w:r>
      <w:r w:rsidR="00093E7F">
        <w:rPr>
          <w:rFonts w:ascii="Times New Roman" w:hAnsi="Times New Roman" w:cs="Times New Roman"/>
        </w:rPr>
        <w:t xml:space="preserve"> Smart pointers are a great safety measure because they prevent memory overflow. When using regular, low-level pointers, if pointers aren’t deleted after they’re used, they continue to occupy space in the memory. This can lead to a situation where </w:t>
      </w:r>
      <w:proofErr w:type="gramStart"/>
      <w:r w:rsidR="00093E7F">
        <w:rPr>
          <w:rFonts w:ascii="Times New Roman" w:hAnsi="Times New Roman" w:cs="Times New Roman"/>
        </w:rPr>
        <w:t>all of</w:t>
      </w:r>
      <w:proofErr w:type="gramEnd"/>
      <w:r w:rsidR="00093E7F">
        <w:rPr>
          <w:rFonts w:ascii="Times New Roman" w:hAnsi="Times New Roman" w:cs="Times New Roman"/>
        </w:rPr>
        <w:t xml:space="preserve"> the memory gets used up and our code returns an error. To avoid this, smart pointers automatically deallocate memory once a pointer goes out of scope and is no longer of use. This makes our jobs as programmers easier and less stressful. </w:t>
      </w:r>
    </w:p>
    <w:p w14:paraId="048D0433" w14:textId="1C64C1E8" w:rsidR="00093E7F" w:rsidRDefault="00093E7F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Over the course of this project, I messed up the syntax a lot. Sometimes, the difference between a pointer and a dereferenced (*) pointer tripped me up, and I would get errors where the code couldn’t be compiled because I was using the asterisk in the wrong place. Other times, I would forget </w:t>
      </w:r>
      <w:proofErr w:type="gramStart"/>
      <w:r>
        <w:rPr>
          <w:rFonts w:ascii="Times New Roman" w:hAnsi="Times New Roman" w:cs="Times New Roman"/>
        </w:rPr>
        <w:t>whether or not</w:t>
      </w:r>
      <w:proofErr w:type="gramEnd"/>
      <w:r>
        <w:rPr>
          <w:rFonts w:ascii="Times New Roman" w:hAnsi="Times New Roman" w:cs="Times New Roman"/>
        </w:rPr>
        <w:t xml:space="preserve"> I needed an asterisk to display certain information, for example, showing the address of a pointer versus the value of what it’s pointing to. </w:t>
      </w:r>
      <w:proofErr w:type="gramStart"/>
      <w:r>
        <w:rPr>
          <w:rFonts w:ascii="Times New Roman" w:hAnsi="Times New Roman" w:cs="Times New Roman"/>
        </w:rPr>
        <w:t>Overall</w:t>
      </w:r>
      <w:proofErr w:type="gramEnd"/>
      <w:r>
        <w:rPr>
          <w:rFonts w:ascii="Times New Roman" w:hAnsi="Times New Roman" w:cs="Times New Roman"/>
        </w:rPr>
        <w:t xml:space="preserve"> though, I think I came into this project with a good grasp on pointers and left it feeling even more confident. </w:t>
      </w:r>
    </w:p>
    <w:p w14:paraId="50E3595B" w14:textId="77777777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</w:p>
    <w:p w14:paraId="4BB437F2" w14:textId="4A96B1FF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Pointers_basics.cpp</w:t>
      </w:r>
    </w:p>
    <w:p w14:paraId="275156A2" w14:textId="0DFE1227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0B0BE7" wp14:editId="3B1D3033">
            <wp:extent cx="5943600" cy="1790065"/>
            <wp:effectExtent l="0" t="0" r="0" b="635"/>
            <wp:docPr id="2116841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4184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2551" w14:textId="77777777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</w:p>
    <w:p w14:paraId="7A79BB68" w14:textId="312D886E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Dynamic_array.cpp</w:t>
      </w:r>
    </w:p>
    <w:p w14:paraId="278C17F5" w14:textId="75408BEC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44C8DB" wp14:editId="5EFD6BCB">
            <wp:extent cx="5943600" cy="1589405"/>
            <wp:effectExtent l="0" t="0" r="0" b="0"/>
            <wp:docPr id="18181657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65714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2FFB" w14:textId="77777777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</w:p>
    <w:p w14:paraId="35293B63" w14:textId="414AA73C" w:rsidR="00236895" w:rsidRDefault="00236895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Smart_pointers.cpp</w:t>
      </w:r>
    </w:p>
    <w:p w14:paraId="27949C71" w14:textId="0C85E34B" w:rsidR="00236895" w:rsidRPr="006708F4" w:rsidRDefault="00236895" w:rsidP="00093E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6D634E" wp14:editId="59EFC8F6">
            <wp:extent cx="5943600" cy="945515"/>
            <wp:effectExtent l="0" t="0" r="0" b="0"/>
            <wp:docPr id="1428765333" name="Picture 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65333" name="Picture 3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895" w:rsidRPr="006708F4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DB35" w14:textId="77777777" w:rsidR="00122EE3" w:rsidRDefault="00122EE3" w:rsidP="006708F4">
      <w:r>
        <w:separator/>
      </w:r>
    </w:p>
  </w:endnote>
  <w:endnote w:type="continuationSeparator" w:id="0">
    <w:p w14:paraId="5DDD1D6C" w14:textId="77777777" w:rsidR="00122EE3" w:rsidRDefault="00122EE3" w:rsidP="00670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2ACA" w14:textId="77777777" w:rsidR="00122EE3" w:rsidRDefault="00122EE3" w:rsidP="006708F4">
      <w:r>
        <w:separator/>
      </w:r>
    </w:p>
  </w:footnote>
  <w:footnote w:type="continuationSeparator" w:id="0">
    <w:p w14:paraId="78190F9B" w14:textId="77777777" w:rsidR="00122EE3" w:rsidRDefault="00122EE3" w:rsidP="006708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42780390"/>
      <w:docPartObj>
        <w:docPartGallery w:val="Page Numbers (Top of Page)"/>
        <w:docPartUnique/>
      </w:docPartObj>
    </w:sdtPr>
    <w:sdtContent>
      <w:p w14:paraId="7E8AC03C" w14:textId="77777777" w:rsidR="006708F4" w:rsidRDefault="006708F4" w:rsidP="0039626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BFDB0E3" w14:textId="77777777" w:rsidR="006708F4" w:rsidRDefault="006708F4" w:rsidP="006708F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942496435"/>
      <w:docPartObj>
        <w:docPartGallery w:val="Page Numbers (Top of Page)"/>
        <w:docPartUnique/>
      </w:docPartObj>
    </w:sdtPr>
    <w:sdtContent>
      <w:p w14:paraId="15325803" w14:textId="77777777" w:rsidR="006708F4" w:rsidRPr="006708F4" w:rsidRDefault="006708F4" w:rsidP="006708F4">
        <w:pPr>
          <w:pStyle w:val="Header"/>
          <w:framePr w:wrap="none" w:vAnchor="text" w:hAnchor="margin" w:xAlign="right" w:y="1"/>
          <w:jc w:val="right"/>
          <w:rPr>
            <w:rStyle w:val="PageNumber"/>
            <w:rFonts w:ascii="Times New Roman" w:hAnsi="Times New Roman" w:cs="Times New Roman"/>
          </w:rPr>
        </w:pPr>
        <w:r w:rsidRPr="006708F4">
          <w:rPr>
            <w:rStyle w:val="PageNumber"/>
            <w:rFonts w:ascii="Times New Roman" w:hAnsi="Times New Roman" w:cs="Times New Roman"/>
          </w:rPr>
          <w:fldChar w:fldCharType="begin"/>
        </w:r>
        <w:r w:rsidRPr="006708F4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708F4">
          <w:rPr>
            <w:rStyle w:val="PageNumber"/>
            <w:rFonts w:ascii="Times New Roman" w:hAnsi="Times New Roman" w:cs="Times New Roman"/>
          </w:rPr>
          <w:fldChar w:fldCharType="separate"/>
        </w:r>
        <w:r w:rsidRPr="006708F4">
          <w:rPr>
            <w:rStyle w:val="PageNumber"/>
            <w:rFonts w:ascii="Times New Roman" w:hAnsi="Times New Roman" w:cs="Times New Roman"/>
            <w:noProof/>
          </w:rPr>
          <w:t>1</w:t>
        </w:r>
        <w:r w:rsidRPr="006708F4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47671E1E" w14:textId="10BCD65F" w:rsidR="006708F4" w:rsidRPr="006708F4" w:rsidRDefault="006708F4" w:rsidP="00B846A2">
    <w:pPr>
      <w:pStyle w:val="Header"/>
      <w:ind w:right="360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A2"/>
    <w:rsid w:val="0009192B"/>
    <w:rsid w:val="00093E7F"/>
    <w:rsid w:val="00122EE3"/>
    <w:rsid w:val="00147D9F"/>
    <w:rsid w:val="00236895"/>
    <w:rsid w:val="002A7294"/>
    <w:rsid w:val="00376E47"/>
    <w:rsid w:val="003C4519"/>
    <w:rsid w:val="0047186A"/>
    <w:rsid w:val="006708F4"/>
    <w:rsid w:val="00804480"/>
    <w:rsid w:val="00B846A2"/>
    <w:rsid w:val="00C225D4"/>
    <w:rsid w:val="00DF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B8DDC"/>
  <w15:chartTrackingRefBased/>
  <w15:docId w15:val="{90024AEB-43E4-3942-9723-B625023F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92B"/>
  </w:style>
  <w:style w:type="paragraph" w:styleId="Heading1">
    <w:name w:val="heading 1"/>
    <w:basedOn w:val="Normal"/>
    <w:next w:val="Normal"/>
    <w:link w:val="Heading1Char"/>
    <w:uiPriority w:val="9"/>
    <w:qFormat/>
    <w:rsid w:val="00091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9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9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9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9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9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9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9192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919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9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92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91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9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8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08F4"/>
  </w:style>
  <w:style w:type="paragraph" w:styleId="Footer">
    <w:name w:val="footer"/>
    <w:basedOn w:val="Normal"/>
    <w:link w:val="FooterChar"/>
    <w:uiPriority w:val="99"/>
    <w:unhideWhenUsed/>
    <w:rsid w:val="006708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08F4"/>
  </w:style>
  <w:style w:type="character" w:styleId="PageNumber">
    <w:name w:val="page number"/>
    <w:basedOn w:val="DefaultParagraphFont"/>
    <w:uiPriority w:val="99"/>
    <w:semiHidden/>
    <w:unhideWhenUsed/>
    <w:rsid w:val="00670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hiara/Library/Group%20Containers/UBF8T346G9.Office/User%20Content.localized/Templates.localized/MLA_forma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MLA_format.dotx</Template>
  <TotalTime>9</TotalTime>
  <Pages>2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Adjoh-Davoh</dc:creator>
  <cp:keywords/>
  <dc:description/>
  <cp:lastModifiedBy>AdjohDavoh, Chiara</cp:lastModifiedBy>
  <cp:revision>4</cp:revision>
  <dcterms:created xsi:type="dcterms:W3CDTF">2026-02-23T08:36:00Z</dcterms:created>
  <dcterms:modified xsi:type="dcterms:W3CDTF">2026-02-23T08:50:00Z</dcterms:modified>
</cp:coreProperties>
</file>